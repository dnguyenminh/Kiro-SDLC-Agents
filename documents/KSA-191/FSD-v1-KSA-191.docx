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file://c:/projects/kiro/FEC_CR_Builder/documents/KSA-191/FSD.md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2026-05-31T15:02:52Z</dcterms:created>
  <dcterms:modified xsi:type="dcterms:W3CDTF">2026-05-31T15:02:52Z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