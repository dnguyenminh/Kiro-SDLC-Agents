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file://c:</w:t>
      </w:r>
      <w:r>
        <w:t xml:space="preserve">_CR_Builder</w:t>
      </w:r>
      <w:r>
        <w:t xml:space="preserve">-embedded.md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2026-05-15T23:31:54Z</dcterms:created>
  <dcterms:modified xsi:type="dcterms:W3CDTF">2026-05-15T23:31:54Z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